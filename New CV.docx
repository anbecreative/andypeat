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914B2" w14:textId="33FE4C47" w:rsidR="00D70063" w:rsidRPr="005B78CD" w:rsidRDefault="00D70063" w:rsidP="005B78CD">
      <w:pPr>
        <w:pStyle w:val="Heading3"/>
      </w:pPr>
      <w:r w:rsidRPr="005B78CD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1" layoutInCell="1" allowOverlap="1" wp14:anchorId="68571302" wp14:editId="402B21B0">
                <wp:simplePos x="0" y="0"/>
                <wp:positionH relativeFrom="page">
                  <wp:posOffset>685165</wp:posOffset>
                </wp:positionH>
                <wp:positionV relativeFrom="margin">
                  <wp:posOffset>6350</wp:posOffset>
                </wp:positionV>
                <wp:extent cx="1795780" cy="8451215"/>
                <wp:effectExtent l="0" t="0" r="7620" b="6985"/>
                <wp:wrapSquare wrapText="bothSides"/>
                <wp:docPr id="217" name="Text Box 2" descr="Sidebar text box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5780" cy="84512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4A2082" w14:textId="77777777" w:rsidR="00D70063" w:rsidRDefault="00D70063" w:rsidP="00715FEF">
                            <w:pPr>
                              <w:pStyle w:val="Photo"/>
                              <w:jc w:val="left"/>
                            </w:pPr>
                            <w:r w:rsidRPr="0096139E">
                              <w:rPr>
                                <w:noProof/>
                              </w:rPr>
                              <w:drawing>
                                <wp:inline distT="0" distB="0" distL="0" distR="0" wp14:anchorId="6134B2A3" wp14:editId="33B235DC">
                                  <wp:extent cx="1669393" cy="1521823"/>
                                  <wp:effectExtent l="0" t="0" r="0" b="254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03491" cy="15529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alias w:val="Your Name"/>
                              <w:tag w:val="Your Name"/>
                              <w:id w:val="-1489158292"/>
                              <w:placeholder>
                                <w:docPart w:val="A7DDE9979C281E488D553BAD0ABC085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14:paraId="6FCDE63A" w14:textId="40CDD381" w:rsidR="00187B92" w:rsidRPr="00486E5D" w:rsidRDefault="00935483" w:rsidP="00486E5D">
                                <w:pPr>
                                  <w:pStyle w:val="Title"/>
                                </w:pPr>
                                <w:r>
                                  <w:t>Andy Peat</w:t>
                                </w:r>
                              </w:p>
                            </w:sdtContent>
                          </w:sdt>
                          <w:p w14:paraId="49063874" w14:textId="18C08E94" w:rsidR="00D70063" w:rsidRDefault="00600395" w:rsidP="00D70063">
                            <w:pPr>
                              <w:pStyle w:val="Subtitle"/>
                            </w:pPr>
                            <w:sdt>
                              <w:sdtPr>
                                <w:alias w:val="Position Title"/>
                                <w:tag w:val=""/>
                                <w:id w:val="-214128171"/>
                                <w:placeholder>
                                  <w:docPart w:val="5CDE24E325C8134DA210530BCC916914"/>
                                </w:placeholder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r w:rsidR="00B55869">
                                  <w:t>Graphic designer</w:t>
                                </w:r>
                              </w:sdtContent>
                            </w:sdt>
                          </w:p>
                          <w:p w14:paraId="0EB09DE0" w14:textId="0B8E33FA" w:rsidR="00D70063" w:rsidRDefault="00B55869" w:rsidP="00B55869">
                            <w:pPr>
                              <w:pStyle w:val="Heading2"/>
                            </w:pPr>
                            <w:r>
                              <w:t>Objective</w:t>
                            </w:r>
                          </w:p>
                          <w:p w14:paraId="28A544C9" w14:textId="2511C473" w:rsidR="00D70063" w:rsidRDefault="00715FEF" w:rsidP="00D70063">
                            <w:r>
                              <w:t>Looking to develop design management opportunities.</w:t>
                            </w:r>
                          </w:p>
                          <w:p w14:paraId="674CA583" w14:textId="4DCAD92D" w:rsidR="00D70063" w:rsidRPr="00715FEF" w:rsidRDefault="00715FEF" w:rsidP="00715FEF">
                            <w:pPr>
                              <w:pStyle w:val="Heading2"/>
                            </w:pPr>
                            <w:r w:rsidRPr="00715FEF">
                              <w:rPr>
                                <w:lang w:bidi="en-US"/>
                              </w:rPr>
                              <w:t>Proficient in</w:t>
                            </w:r>
                          </w:p>
                          <w:p w14:paraId="02769246" w14:textId="77477172" w:rsidR="00D70063" w:rsidRDefault="00935483" w:rsidP="00D70063">
                            <w:pPr>
                              <w:rPr>
                                <w:lang w:bidi="en-US"/>
                              </w:rPr>
                            </w:pPr>
                            <w:r w:rsidRPr="00935483">
                              <w:rPr>
                                <w:lang w:bidi="en-US"/>
                              </w:rPr>
                              <w:t xml:space="preserve">Adobe: Illustrator, InDesign, Photoshop, Quark, Affinity, </w:t>
                            </w:r>
                            <w:r w:rsidR="00B55869" w:rsidRPr="00935483">
                              <w:rPr>
                                <w:lang w:bidi="en-US"/>
                              </w:rPr>
                              <w:t>WordPress</w:t>
                            </w:r>
                            <w:r w:rsidRPr="00935483">
                              <w:rPr>
                                <w:lang w:bidi="en-US"/>
                              </w:rPr>
                              <w:t xml:space="preserve">, CSS, HTML, Figma, Microsoft Office, Pencil and Magic Markers. </w:t>
                            </w:r>
                          </w:p>
                          <w:p w14:paraId="4C1CCDB5" w14:textId="0BAFCBC2" w:rsidR="005B78CD" w:rsidRDefault="00715FEF" w:rsidP="005B78CD">
                            <w:pPr>
                              <w:pStyle w:val="Heading2"/>
                            </w:pPr>
                            <w:r>
                              <w:t>Visa status</w:t>
                            </w:r>
                          </w:p>
                          <w:p w14:paraId="50BF67F7" w14:textId="77777777" w:rsidR="005B78CD" w:rsidRDefault="005B78CD" w:rsidP="005B78CD">
                            <w:r>
                              <w:t xml:space="preserve">British Citizen, </w:t>
                            </w:r>
                          </w:p>
                          <w:p w14:paraId="7EEC7986" w14:textId="6A4BC27B" w:rsidR="00D13E09" w:rsidRDefault="005B78CD" w:rsidP="005B78CD">
                            <w:r>
                              <w:t>Permanent Hong Kong ID</w:t>
                            </w:r>
                          </w:p>
                          <w:p w14:paraId="0DE5D601" w14:textId="77777777" w:rsidR="00D13E09" w:rsidRPr="00935483" w:rsidRDefault="00D13E09" w:rsidP="00D13E09">
                            <w:pPr>
                              <w:pStyle w:val="Heading2"/>
                            </w:pPr>
                            <w:r w:rsidRPr="00935483">
                              <w:t>Contact</w:t>
                            </w:r>
                          </w:p>
                          <w:p w14:paraId="1A6C9A2D" w14:textId="77777777" w:rsidR="00D13E09" w:rsidRDefault="00D13E09" w:rsidP="00D13E09">
                            <w:r>
                              <w:t>+44 (0)</w:t>
                            </w:r>
                            <w:r w:rsidRPr="005B78CD">
                              <w:t>7928</w:t>
                            </w:r>
                            <w:r>
                              <w:t xml:space="preserve"> 100359</w:t>
                            </w:r>
                          </w:p>
                          <w:p w14:paraId="53636AB7" w14:textId="77777777" w:rsidR="00D13E09" w:rsidRDefault="00D13E09" w:rsidP="00D13E09">
                            <w:hyperlink r:id="rId10" w:history="1">
                              <w:r w:rsidRPr="002A4DFF">
                                <w:rPr>
                                  <w:rStyle w:val="Hyperlink"/>
                                </w:rPr>
                                <w:t>email@andypeat.com</w:t>
                              </w:r>
                            </w:hyperlink>
                          </w:p>
                          <w:p w14:paraId="2801DB6E" w14:textId="77777777" w:rsidR="00D13E09" w:rsidRDefault="00600395" w:rsidP="00D13E09">
                            <w:hyperlink r:id="rId11" w:history="1">
                              <w:r w:rsidR="00D13E09" w:rsidRPr="002A4DFF">
                                <w:rPr>
                                  <w:rStyle w:val="Hyperlink"/>
                                </w:rPr>
                                <w:t>www.andypeat.com</w:t>
                              </w:r>
                            </w:hyperlink>
                          </w:p>
                          <w:p w14:paraId="62AC7A89" w14:textId="77777777" w:rsidR="00D13E09" w:rsidRDefault="00D13E09" w:rsidP="005B78CD"/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713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alt="Sidebar text box" style="position:absolute;margin-left:53.95pt;margin-top:.5pt;width:141.4pt;height:665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" filled="f" stroked="f">
                <v:textbox inset="0,0,0,0">
                  <w:txbxContent>
                    <w:p w14:paraId="0D4A2082" w14:textId="77777777" w:rsidR="00D70063" w:rsidRDefault="00D70063" w:rsidP="00715FEF">
                      <w:pPr>
                        <w:pStyle w:val="Photo"/>
                        <w:jc w:val="left"/>
                      </w:pPr>
                      <w:r w:rsidRPr="0096139E">
                        <w:rPr>
                          <w:noProof/>
                        </w:rPr>
                        <w:drawing>
                          <wp:inline distT="0" distB="0" distL="0" distR="0" wp14:anchorId="6134B2A3" wp14:editId="33B235DC">
                            <wp:extent cx="1669393" cy="1521823"/>
                            <wp:effectExtent l="0" t="0" r="0" b="254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9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03491" cy="15529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sdt>
                      <w:sdtPr>
                        <w:alias w:val="Your Name"/>
                        <w:tag w:val="Your Name"/>
                        <w:id w:val="-1489158292"/>
                        <w:placeholder>
                          <w:docPart w:val="A7DDE9979C281E488D553BAD0ABC0858"/>
                        </w:placeholder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15:appearance w15:val="hidden"/>
                        <w:text w:multiLine="1"/>
                      </w:sdtPr>
                      <w:sdtEndPr/>
                      <w:sdtContent>
                        <w:p w14:paraId="6FCDE63A" w14:textId="40CDD381" w:rsidR="00187B92" w:rsidRPr="00486E5D" w:rsidRDefault="00935483" w:rsidP="00486E5D">
                          <w:pPr>
                            <w:pStyle w:val="Title"/>
                          </w:pPr>
                          <w:r>
                            <w:t>Andy Peat</w:t>
                          </w:r>
                        </w:p>
                      </w:sdtContent>
                    </w:sdt>
                    <w:p w14:paraId="49063874" w14:textId="18C08E94" w:rsidR="00D70063" w:rsidRDefault="00600395" w:rsidP="00D70063">
                      <w:pPr>
                        <w:pStyle w:val="Subtitle"/>
                      </w:pPr>
                      <w:sdt>
                        <w:sdtPr>
                          <w:alias w:val="Position Title"/>
                          <w:tag w:val=""/>
                          <w:id w:val="-214128171"/>
                          <w:placeholder>
                            <w:docPart w:val="5CDE24E325C8134DA210530BCC916914"/>
                          </w:placeholder>
                          <w:dataBinding w:prefixMappings="xmlns:ns0='http://schemas.microsoft.com/office/2006/coverPageProps' " w:xpath="/ns0:CoverPageProperties[1]/ns0:CompanyAddress[1]" w:storeItemID="{55AF091B-3C7A-41E3-B477-F2FDAA23CFDA}"/>
                          <w15:appearance w15:val="hidden"/>
                          <w:text w:multiLine="1"/>
                        </w:sdtPr>
                        <w:sdtEndPr/>
                        <w:sdtContent>
                          <w:r w:rsidR="00B55869">
                            <w:t>Graphic designer</w:t>
                          </w:r>
                        </w:sdtContent>
                      </w:sdt>
                    </w:p>
                    <w:p w14:paraId="0EB09DE0" w14:textId="0B8E33FA" w:rsidR="00D70063" w:rsidRDefault="00B55869" w:rsidP="00B55869">
                      <w:pPr>
                        <w:pStyle w:val="Heading2"/>
                      </w:pPr>
                      <w:r>
                        <w:t>Objective</w:t>
                      </w:r>
                    </w:p>
                    <w:p w14:paraId="28A544C9" w14:textId="2511C473" w:rsidR="00D70063" w:rsidRDefault="00715FEF" w:rsidP="00D70063">
                      <w:r>
                        <w:t>Looking to develop design management opportunities.</w:t>
                      </w:r>
                    </w:p>
                    <w:p w14:paraId="674CA583" w14:textId="4DCAD92D" w:rsidR="00D70063" w:rsidRPr="00715FEF" w:rsidRDefault="00715FEF" w:rsidP="00715FEF">
                      <w:pPr>
                        <w:pStyle w:val="Heading2"/>
                      </w:pPr>
                      <w:r w:rsidRPr="00715FEF">
                        <w:rPr>
                          <w:lang w:bidi="en-US"/>
                        </w:rPr>
                        <w:t>Proficient in</w:t>
                      </w:r>
                    </w:p>
                    <w:p w14:paraId="02769246" w14:textId="77477172" w:rsidR="00D70063" w:rsidRDefault="00935483" w:rsidP="00D70063">
                      <w:pPr>
                        <w:rPr>
                          <w:lang w:bidi="en-US"/>
                        </w:rPr>
                      </w:pPr>
                      <w:r w:rsidRPr="00935483">
                        <w:rPr>
                          <w:lang w:bidi="en-US"/>
                        </w:rPr>
                        <w:t xml:space="preserve">Adobe: Illustrator, InDesign, Photoshop, Quark, Affinity, </w:t>
                      </w:r>
                      <w:r w:rsidR="00B55869" w:rsidRPr="00935483">
                        <w:rPr>
                          <w:lang w:bidi="en-US"/>
                        </w:rPr>
                        <w:t>WordPress</w:t>
                      </w:r>
                      <w:r w:rsidRPr="00935483">
                        <w:rPr>
                          <w:lang w:bidi="en-US"/>
                        </w:rPr>
                        <w:t xml:space="preserve">, CSS, HTML, Figma, Microsoft Office, Pencil and Magic Markers. </w:t>
                      </w:r>
                    </w:p>
                    <w:p w14:paraId="4C1CCDB5" w14:textId="0BAFCBC2" w:rsidR="005B78CD" w:rsidRDefault="00715FEF" w:rsidP="005B78CD">
                      <w:pPr>
                        <w:pStyle w:val="Heading2"/>
                      </w:pPr>
                      <w:r>
                        <w:t>Visa status</w:t>
                      </w:r>
                    </w:p>
                    <w:p w14:paraId="50BF67F7" w14:textId="77777777" w:rsidR="005B78CD" w:rsidRDefault="005B78CD" w:rsidP="005B78CD">
                      <w:r>
                        <w:t xml:space="preserve">British Citizen, </w:t>
                      </w:r>
                    </w:p>
                    <w:p w14:paraId="7EEC7986" w14:textId="6A4BC27B" w:rsidR="00D13E09" w:rsidRDefault="005B78CD" w:rsidP="005B78CD">
                      <w:r>
                        <w:t>Permanent Hong Kong ID</w:t>
                      </w:r>
                    </w:p>
                    <w:p w14:paraId="0DE5D601" w14:textId="77777777" w:rsidR="00D13E09" w:rsidRPr="00935483" w:rsidRDefault="00D13E09" w:rsidP="00D13E09">
                      <w:pPr>
                        <w:pStyle w:val="Heading2"/>
                      </w:pPr>
                      <w:r w:rsidRPr="00935483">
                        <w:t>Contact</w:t>
                      </w:r>
                    </w:p>
                    <w:p w14:paraId="1A6C9A2D" w14:textId="77777777" w:rsidR="00D13E09" w:rsidRDefault="00D13E09" w:rsidP="00D13E09">
                      <w:r>
                        <w:t>+44 (0)</w:t>
                      </w:r>
                      <w:r w:rsidRPr="005B78CD">
                        <w:t>7928</w:t>
                      </w:r>
                      <w:r>
                        <w:t xml:space="preserve"> 100359</w:t>
                      </w:r>
                    </w:p>
                    <w:p w14:paraId="53636AB7" w14:textId="77777777" w:rsidR="00D13E09" w:rsidRDefault="00D13E09" w:rsidP="00D13E09">
                      <w:hyperlink r:id="rId12" w:history="1">
                        <w:r w:rsidRPr="002A4DFF">
                          <w:rPr>
                            <w:rStyle w:val="Hyperlink"/>
                          </w:rPr>
                          <w:t>email@andypeat.com</w:t>
                        </w:r>
                      </w:hyperlink>
                    </w:p>
                    <w:p w14:paraId="2801DB6E" w14:textId="77777777" w:rsidR="00D13E09" w:rsidRDefault="00600395" w:rsidP="00D13E09">
                      <w:hyperlink r:id="rId13" w:history="1">
                        <w:r w:rsidR="00D13E09" w:rsidRPr="002A4DFF">
                          <w:rPr>
                            <w:rStyle w:val="Hyperlink"/>
                          </w:rPr>
                          <w:t>www.andypeat.com</w:t>
                        </w:r>
                      </w:hyperlink>
                    </w:p>
                    <w:p w14:paraId="62AC7A89" w14:textId="77777777" w:rsidR="00D13E09" w:rsidRDefault="00D13E09" w:rsidP="005B78CD"/>
                  </w:txbxContent>
                </v:textbox>
                <w10:wrap type="square" anchorx="page" anchory="margin"/>
                <w10:anchorlock/>
              </v:shape>
            </w:pict>
          </mc:Fallback>
        </mc:AlternateContent>
      </w:r>
      <w:r w:rsidR="00EF78DA" w:rsidRPr="005B78CD">
        <w:t>Experience</w:t>
      </w:r>
      <w:r w:rsidR="008B0878" w:rsidRPr="005B78CD">
        <w:t xml:space="preserve"> </w:t>
      </w:r>
    </w:p>
    <w:p w14:paraId="7E30E5EC" w14:textId="786EFCAE" w:rsidR="006645EE" w:rsidRPr="006645EE" w:rsidRDefault="004C68D6" w:rsidP="006645EE">
      <w:pPr>
        <w:ind w:left="-5"/>
        <w:rPr>
          <w:rStyle w:val="Heading5Char"/>
          <w:rFonts w:eastAsiaTheme="minorHAnsi" w:cstheme="minorBidi"/>
          <w:b w:val="0"/>
          <w:lang w:eastAsia="en-US"/>
        </w:rPr>
      </w:pPr>
      <w:r>
        <w:t>O</w:t>
      </w:r>
      <w:r w:rsidR="008B0878">
        <w:t xml:space="preserve">ver 20 </w:t>
      </w:r>
      <w:r w:rsidR="00EF78DA">
        <w:t>years’ experience</w:t>
      </w:r>
      <w:r w:rsidR="008B0878">
        <w:t xml:space="preserve"> in graphic design</w:t>
      </w:r>
      <w:r>
        <w:t xml:space="preserve">; </w:t>
      </w:r>
      <w:r w:rsidR="008B0878">
        <w:t>develop</w:t>
      </w:r>
      <w:r>
        <w:t>ing</w:t>
      </w:r>
      <w:r w:rsidR="008B0878">
        <w:t xml:space="preserve"> marketing communications, packaging, print and web. </w:t>
      </w:r>
      <w:r>
        <w:t xml:space="preserve">I’ve worked </w:t>
      </w:r>
      <w:r w:rsidR="008B0878">
        <w:t xml:space="preserve">with </w:t>
      </w:r>
      <w:r>
        <w:t>FMCG, Finance</w:t>
      </w:r>
      <w:r w:rsidR="008B0878">
        <w:t xml:space="preserve"> and Consumer electronic</w:t>
      </w:r>
      <w:r>
        <w:t>s</w:t>
      </w:r>
      <w:r w:rsidR="008B0878">
        <w:t xml:space="preserve">, </w:t>
      </w:r>
      <w:r>
        <w:t>in</w:t>
      </w:r>
      <w:r w:rsidR="008B0878">
        <w:t xml:space="preserve"> London, The Netherlands and Hong Kong</w:t>
      </w:r>
      <w:r>
        <w:t>.</w:t>
      </w:r>
      <w:r w:rsidR="008B0878">
        <w:t xml:space="preserve"> </w:t>
      </w:r>
      <w:r>
        <w:t xml:space="preserve">I’ve recently </w:t>
      </w:r>
      <w:r w:rsidR="008B0878">
        <w:t xml:space="preserve">travelled Europe and England </w:t>
      </w:r>
      <w:r w:rsidR="0064644B">
        <w:t xml:space="preserve">while </w:t>
      </w:r>
      <w:r w:rsidR="00715FEF">
        <w:t>also designing for various clients</w:t>
      </w:r>
      <w:r w:rsidR="008B0878">
        <w:t xml:space="preserve">. </w:t>
      </w:r>
    </w:p>
    <w:p w14:paraId="530174A7" w14:textId="1839AE02" w:rsidR="008B0878" w:rsidRDefault="008B0878" w:rsidP="00B55869">
      <w:pPr>
        <w:spacing w:before="140" w:line="264" w:lineRule="auto"/>
        <w:ind w:left="-6" w:right="1157"/>
      </w:pPr>
      <w:r w:rsidRPr="00E71517">
        <w:rPr>
          <w:rStyle w:val="Heading5Char"/>
        </w:rPr>
        <w:t>Expertise</w:t>
      </w:r>
      <w:r>
        <w:rPr>
          <w:b/>
        </w:rPr>
        <w:t xml:space="preserve">: </w:t>
      </w:r>
      <w:r>
        <w:t>Branding</w:t>
      </w:r>
      <w:r w:rsidR="006645EE">
        <w:t xml:space="preserve">, </w:t>
      </w:r>
      <w:r>
        <w:t>Packaging</w:t>
      </w:r>
      <w:r w:rsidR="006645EE">
        <w:t xml:space="preserve">, </w:t>
      </w:r>
      <w:r>
        <w:t>Web and digital</w:t>
      </w:r>
      <w:r w:rsidR="006645EE">
        <w:t xml:space="preserve">, </w:t>
      </w:r>
      <w:r>
        <w:t>Retail</w:t>
      </w:r>
      <w:r w:rsidR="006645EE">
        <w:t xml:space="preserve">, </w:t>
      </w:r>
      <w:r>
        <w:t>Creative direction</w:t>
      </w:r>
      <w:r w:rsidR="006645EE">
        <w:t xml:space="preserve">, </w:t>
      </w:r>
      <w:r>
        <w:t xml:space="preserve">Corporate </w:t>
      </w:r>
      <w:proofErr w:type="gramStart"/>
      <w:r w:rsidR="00B55869">
        <w:t>i</w:t>
      </w:r>
      <w:r>
        <w:t>dentity</w:t>
      </w:r>
      <w:r w:rsidR="006645EE">
        <w:t xml:space="preserve">, </w:t>
      </w:r>
      <w:r>
        <w:t xml:space="preserve"> Corporate</w:t>
      </w:r>
      <w:proofErr w:type="gramEnd"/>
      <w:r>
        <w:t xml:space="preserve"> </w:t>
      </w:r>
      <w:r w:rsidR="00B55869">
        <w:t>l</w:t>
      </w:r>
      <w:r>
        <w:t>iterature</w:t>
      </w:r>
      <w:r w:rsidR="006645EE">
        <w:t xml:space="preserve">, </w:t>
      </w:r>
      <w:r>
        <w:t xml:space="preserve">Concept </w:t>
      </w:r>
      <w:r w:rsidR="00B55869">
        <w:t>d</w:t>
      </w:r>
      <w:r>
        <w:t>esign</w:t>
      </w:r>
      <w:r w:rsidR="006645EE">
        <w:t xml:space="preserve">, </w:t>
      </w:r>
      <w:r>
        <w:t>Art direction</w:t>
      </w:r>
      <w:r w:rsidR="006645EE">
        <w:t xml:space="preserve">, </w:t>
      </w:r>
      <w:r>
        <w:t>Brand guidelines</w:t>
      </w:r>
      <w:r w:rsidR="006645EE">
        <w:t xml:space="preserve">, </w:t>
      </w:r>
      <w:r>
        <w:t>Content strategy</w:t>
      </w:r>
      <w:r w:rsidR="006645EE">
        <w:t xml:space="preserve">, </w:t>
      </w:r>
      <w:r>
        <w:t xml:space="preserve">Copywriting  Design </w:t>
      </w:r>
      <w:r w:rsidR="00B55869">
        <w:t>m</w:t>
      </w:r>
      <w:r>
        <w:t>anagement</w:t>
      </w:r>
      <w:r w:rsidR="006645EE">
        <w:t xml:space="preserve">, </w:t>
      </w:r>
      <w:r>
        <w:t>Marketing</w:t>
      </w:r>
      <w:r w:rsidR="006645EE">
        <w:t>.</w:t>
      </w:r>
      <w:r>
        <w:t xml:space="preserve"> </w:t>
      </w:r>
    </w:p>
    <w:p w14:paraId="424E437E" w14:textId="78C689B1" w:rsidR="00D70063" w:rsidRPr="00EF78DA" w:rsidRDefault="00EF78DA" w:rsidP="00EF78DA">
      <w:pPr>
        <w:pStyle w:val="Heading4"/>
      </w:pPr>
      <w:proofErr w:type="spellStart"/>
      <w:r w:rsidRPr="00EF78DA">
        <w:t>AnBe</w:t>
      </w:r>
      <w:proofErr w:type="spellEnd"/>
      <w:r w:rsidRPr="00EF78DA">
        <w:t xml:space="preserve"> creative | UK | 2018 – Present</w:t>
      </w:r>
    </w:p>
    <w:p w14:paraId="5423BB83" w14:textId="77777777" w:rsidR="00EF78DA" w:rsidRDefault="00EF78DA" w:rsidP="00EF78DA">
      <w:pPr>
        <w:pStyle w:val="Heading5"/>
      </w:pPr>
      <w:r>
        <w:t>Founder and Creative Director</w:t>
      </w:r>
      <w:r>
        <w:rPr>
          <w:color w:val="660014"/>
        </w:rPr>
        <w:t xml:space="preserve"> </w:t>
      </w:r>
    </w:p>
    <w:p w14:paraId="4BEEC631" w14:textId="77777777" w:rsidR="00AF4983" w:rsidRDefault="0060534D" w:rsidP="00E71517">
      <w:r>
        <w:t xml:space="preserve">-Created financial presentation reports for Bridgepoint. </w:t>
      </w:r>
    </w:p>
    <w:p w14:paraId="6A3D25D1" w14:textId="7676F054" w:rsidR="00AF4983" w:rsidRDefault="0060534D" w:rsidP="00E71517">
      <w:r>
        <w:t xml:space="preserve">-Developed business presentation materials and templates for Kepler </w:t>
      </w:r>
      <w:proofErr w:type="spellStart"/>
      <w:r>
        <w:t>Cheuvreux</w:t>
      </w:r>
      <w:proofErr w:type="spellEnd"/>
      <w:r>
        <w:t>.</w:t>
      </w:r>
      <w:r>
        <w:t xml:space="preserve"> </w:t>
      </w:r>
    </w:p>
    <w:p w14:paraId="33664BCE" w14:textId="77777777" w:rsidR="00AF4983" w:rsidRDefault="00612CB7" w:rsidP="00E71517">
      <w:r>
        <w:t xml:space="preserve">-Researched, </w:t>
      </w:r>
      <w:proofErr w:type="gramStart"/>
      <w:r>
        <w:t>created</w:t>
      </w:r>
      <w:proofErr w:type="gramEnd"/>
      <w:r>
        <w:t xml:space="preserve"> and published first children’s book.</w:t>
      </w:r>
      <w:r w:rsidR="0060534D">
        <w:t xml:space="preserve"> </w:t>
      </w:r>
    </w:p>
    <w:p w14:paraId="145F861C" w14:textId="77777777" w:rsidR="00AF4983" w:rsidRDefault="0060534D" w:rsidP="00E71517">
      <w:r>
        <w:t xml:space="preserve">-Developed online shopping assets for new innovative online retailer. </w:t>
      </w:r>
    </w:p>
    <w:p w14:paraId="74D2AF55" w14:textId="77777777" w:rsidR="00AF4983" w:rsidRDefault="0060534D" w:rsidP="00E71517">
      <w:r>
        <w:t xml:space="preserve">-Consulted on web design for online shopping retailer. </w:t>
      </w:r>
    </w:p>
    <w:p w14:paraId="2EFAC1C3" w14:textId="2FA8ABC7" w:rsidR="00612CB7" w:rsidRDefault="0060534D" w:rsidP="00E71517">
      <w:r>
        <w:t>-Created various logos and marketing materials for local businesses.</w:t>
      </w:r>
    </w:p>
    <w:p w14:paraId="2522A79A" w14:textId="78EBA48F" w:rsidR="006645EE" w:rsidRPr="00E71517" w:rsidRDefault="006645EE" w:rsidP="006645EE">
      <w:pPr>
        <w:pStyle w:val="Heading4"/>
        <w:rPr>
          <w:lang w:val="en-GB"/>
        </w:rPr>
      </w:pPr>
      <w:r w:rsidRPr="00E71517">
        <w:rPr>
          <w:lang w:val="en-GB"/>
        </w:rPr>
        <w:t xml:space="preserve">Gibson </w:t>
      </w:r>
      <w:r>
        <w:rPr>
          <w:lang w:val="en-GB"/>
        </w:rPr>
        <w:t>Brands</w:t>
      </w:r>
      <w:r w:rsidRPr="00E71517">
        <w:rPr>
          <w:lang w:val="en-GB"/>
        </w:rPr>
        <w:t xml:space="preserve"> | Hong Kong </w:t>
      </w:r>
    </w:p>
    <w:p w14:paraId="3D8484A1" w14:textId="5914CE89" w:rsidR="006645EE" w:rsidRPr="00E71517" w:rsidRDefault="006645EE" w:rsidP="006645EE">
      <w:pPr>
        <w:pStyle w:val="Heading5"/>
        <w:rPr>
          <w:lang w:bidi="en-US"/>
        </w:rPr>
      </w:pPr>
      <w:r w:rsidRPr="00E71517">
        <w:rPr>
          <w:lang w:bidi="en-US"/>
        </w:rPr>
        <w:t xml:space="preserve">Senior Art Director | 2014 – 2017  </w:t>
      </w:r>
    </w:p>
    <w:p w14:paraId="17A0AF36" w14:textId="77777777" w:rsidR="00AF4983" w:rsidRDefault="008E7953" w:rsidP="00E71517">
      <w:r>
        <w:t>-</w:t>
      </w:r>
      <w:r w:rsidR="006645EE">
        <w:t>Overseeing design presentation to clients, leading market research, concept workshops, creating brand guidelines</w:t>
      </w:r>
      <w:r>
        <w:t>.</w:t>
      </w:r>
      <w:r w:rsidR="00322C03">
        <w:t xml:space="preserve"> </w:t>
      </w:r>
    </w:p>
    <w:p w14:paraId="10ABAD43" w14:textId="519D3901" w:rsidR="006645EE" w:rsidRDefault="008E7953" w:rsidP="00E71517">
      <w:r>
        <w:t>-</w:t>
      </w:r>
      <w:r w:rsidR="00322C03">
        <w:t>overs</w:t>
      </w:r>
      <w:r>
        <w:t>aw</w:t>
      </w:r>
      <w:r w:rsidR="00322C03">
        <w:t xml:space="preserve"> </w:t>
      </w:r>
      <w:proofErr w:type="gramStart"/>
      <w:r w:rsidR="00322C03">
        <w:t>Philips</w:t>
      </w:r>
      <w:proofErr w:type="gramEnd"/>
      <w:r>
        <w:t xml:space="preserve"> brand</w:t>
      </w:r>
      <w:r w:rsidR="00322C03">
        <w:t xml:space="preserve"> </w:t>
      </w:r>
      <w:r>
        <w:t>l</w:t>
      </w:r>
      <w:r w:rsidR="00322C03">
        <w:t>icensing across Asia</w:t>
      </w:r>
      <w:r>
        <w:t xml:space="preserve"> teams.</w:t>
      </w:r>
      <w:r w:rsidR="00322C03">
        <w:t xml:space="preserve"> </w:t>
      </w:r>
    </w:p>
    <w:p w14:paraId="28723EC6" w14:textId="197ECDD6" w:rsidR="00E71517" w:rsidRPr="00E71517" w:rsidRDefault="00E71517" w:rsidP="00E71517">
      <w:pPr>
        <w:pStyle w:val="Heading4"/>
        <w:rPr>
          <w:lang w:val="en-GB"/>
        </w:rPr>
      </w:pPr>
      <w:r w:rsidRPr="00E71517">
        <w:rPr>
          <w:lang w:val="en-GB"/>
        </w:rPr>
        <w:t>Philips</w:t>
      </w:r>
      <w:r>
        <w:rPr>
          <w:lang w:val="en-GB"/>
        </w:rPr>
        <w:t xml:space="preserve"> Design</w:t>
      </w:r>
      <w:r w:rsidRPr="00E71517">
        <w:rPr>
          <w:lang w:val="en-GB"/>
        </w:rPr>
        <w:t xml:space="preserve"> | Hong Kong </w:t>
      </w:r>
    </w:p>
    <w:p w14:paraId="05E1C1F0" w14:textId="44D561DB" w:rsidR="00E71517" w:rsidRPr="00E71517" w:rsidRDefault="00E71517" w:rsidP="00E71517">
      <w:pPr>
        <w:pStyle w:val="Heading5"/>
        <w:rPr>
          <w:lang w:bidi="en-US"/>
        </w:rPr>
      </w:pPr>
      <w:r w:rsidRPr="00E71517">
        <w:rPr>
          <w:lang w:bidi="en-US"/>
        </w:rPr>
        <w:t xml:space="preserve">Senior Art Director | 2010 – 2014 </w:t>
      </w:r>
    </w:p>
    <w:p w14:paraId="48951F73" w14:textId="77777777" w:rsidR="00AF4983" w:rsidRDefault="009A7C3F" w:rsidP="009A7C3F">
      <w:r>
        <w:t>-</w:t>
      </w:r>
      <w:r w:rsidR="00E71517">
        <w:t>Overs</w:t>
      </w:r>
      <w:r>
        <w:t>aw</w:t>
      </w:r>
      <w:r w:rsidR="00E71517">
        <w:t xml:space="preserve"> design presentation to clients</w:t>
      </w:r>
      <w:r>
        <w:t xml:space="preserve">. </w:t>
      </w:r>
    </w:p>
    <w:p w14:paraId="21ACDCA2" w14:textId="77777777" w:rsidR="00AF4983" w:rsidRDefault="009A7C3F" w:rsidP="009A7C3F">
      <w:r>
        <w:t>-L</w:t>
      </w:r>
      <w:r w:rsidR="00E71517">
        <w:t>ed market research</w:t>
      </w:r>
      <w:r>
        <w:t xml:space="preserve"> and</w:t>
      </w:r>
      <w:r w:rsidR="00E71517">
        <w:t xml:space="preserve"> concept workshops</w:t>
      </w:r>
      <w:r>
        <w:t>.</w:t>
      </w:r>
      <w:r w:rsidR="004E4AFB" w:rsidRPr="004E4AFB">
        <w:t xml:space="preserve"> </w:t>
      </w:r>
    </w:p>
    <w:p w14:paraId="2B46EDF8" w14:textId="77777777" w:rsidR="00AF4983" w:rsidRDefault="004E4AFB" w:rsidP="009A7C3F">
      <w:r>
        <w:t>-</w:t>
      </w:r>
      <w:r>
        <w:t>H</w:t>
      </w:r>
      <w:r>
        <w:t xml:space="preserve">elped </w:t>
      </w:r>
      <w:r>
        <w:t>develop</w:t>
      </w:r>
      <w:r>
        <w:t xml:space="preserve"> </w:t>
      </w:r>
      <w:proofErr w:type="gramStart"/>
      <w:r>
        <w:t>Philips</w:t>
      </w:r>
      <w:proofErr w:type="gramEnd"/>
      <w:r>
        <w:t xml:space="preserve"> guidelines </w:t>
      </w:r>
      <w:r>
        <w:t>for</w:t>
      </w:r>
      <w:r>
        <w:t xml:space="preserve"> Asia market.</w:t>
      </w:r>
      <w:r w:rsidR="00E71517">
        <w:t xml:space="preserve"> </w:t>
      </w:r>
    </w:p>
    <w:p w14:paraId="110FAA2D" w14:textId="77777777" w:rsidR="00AF4983" w:rsidRDefault="009A7C3F" w:rsidP="009A7C3F">
      <w:r>
        <w:t>-C</w:t>
      </w:r>
      <w:r w:rsidR="00E71517">
        <w:t>reat</w:t>
      </w:r>
      <w:r>
        <w:t>ed</w:t>
      </w:r>
      <w:r w:rsidR="00E71517">
        <w:t xml:space="preserve"> </w:t>
      </w:r>
      <w:r w:rsidR="004E4AFB">
        <w:t xml:space="preserve">category specific </w:t>
      </w:r>
      <w:r w:rsidR="00E71517">
        <w:t>brand guidelines</w:t>
      </w:r>
      <w:r>
        <w:t xml:space="preserve"> that made suppliers more efficient.</w:t>
      </w:r>
      <w:r w:rsidR="00E71517">
        <w:t xml:space="preserve"> </w:t>
      </w:r>
    </w:p>
    <w:p w14:paraId="518B8582" w14:textId="5B240CE6" w:rsidR="00E71517" w:rsidRDefault="009A7C3F" w:rsidP="009A7C3F">
      <w:r>
        <w:t>-M</w:t>
      </w:r>
      <w:r w:rsidR="00E71517">
        <w:t>entor</w:t>
      </w:r>
      <w:r>
        <w:t>ed</w:t>
      </w:r>
      <w:r w:rsidR="00E71517">
        <w:t xml:space="preserve"> </w:t>
      </w:r>
      <w:r>
        <w:t>new</w:t>
      </w:r>
      <w:r w:rsidR="00E71517">
        <w:t xml:space="preserve"> design</w:t>
      </w:r>
      <w:r>
        <w:t xml:space="preserve"> talent</w:t>
      </w:r>
      <w:r w:rsidR="00E71517">
        <w:t xml:space="preserve"> and recruit</w:t>
      </w:r>
      <w:r>
        <w:t>ed</w:t>
      </w:r>
      <w:r w:rsidR="00E71517">
        <w:t xml:space="preserve"> in</w:t>
      </w:r>
      <w:r>
        <w:t>-</w:t>
      </w:r>
      <w:r w:rsidR="00E71517">
        <w:t>house and out</w:t>
      </w:r>
      <w:r>
        <w:t>-</w:t>
      </w:r>
      <w:r w:rsidR="00E71517">
        <w:t xml:space="preserve">sourced suppliers. </w:t>
      </w:r>
    </w:p>
    <w:p w14:paraId="03373BBD" w14:textId="03B0C233" w:rsidR="004725B6" w:rsidRDefault="004725B6" w:rsidP="00774954">
      <w:pPr>
        <w:pStyle w:val="Heading5"/>
        <w:spacing w:before="140"/>
      </w:pPr>
      <w:r>
        <w:t xml:space="preserve">Art Director </w:t>
      </w:r>
      <w:r>
        <w:rPr>
          <w:color w:val="181717"/>
        </w:rPr>
        <w:t>|</w:t>
      </w:r>
      <w:r>
        <w:t xml:space="preserve"> 2006 – 2010 </w:t>
      </w:r>
    </w:p>
    <w:p w14:paraId="1FAE78E1" w14:textId="77777777" w:rsidR="00AF4983" w:rsidRDefault="009A7C3F" w:rsidP="004725B6">
      <w:r>
        <w:t>-</w:t>
      </w:r>
      <w:r w:rsidR="004725B6">
        <w:t>Le</w:t>
      </w:r>
      <w:r>
        <w:t>d</w:t>
      </w:r>
      <w:r w:rsidR="004725B6">
        <w:t xml:space="preserve"> packaging, </w:t>
      </w:r>
      <w:proofErr w:type="gramStart"/>
      <w:r w:rsidR="004725B6">
        <w:t>retail</w:t>
      </w:r>
      <w:proofErr w:type="gramEnd"/>
      <w:r w:rsidR="004725B6">
        <w:t xml:space="preserve"> and marketing design teams</w:t>
      </w:r>
      <w:r>
        <w:t>.</w:t>
      </w:r>
      <w:r w:rsidR="004725B6">
        <w:t xml:space="preserve"> </w:t>
      </w:r>
    </w:p>
    <w:p w14:paraId="18308379" w14:textId="210032ED" w:rsidR="00774954" w:rsidRDefault="009A7C3F" w:rsidP="004725B6">
      <w:r>
        <w:t>-O</w:t>
      </w:r>
      <w:r w:rsidR="004725B6">
        <w:t>vers</w:t>
      </w:r>
      <w:r>
        <w:t>aw</w:t>
      </w:r>
      <w:r w:rsidR="004725B6">
        <w:t xml:space="preserve"> local and international designers </w:t>
      </w:r>
      <w:r>
        <w:t>from</w:t>
      </w:r>
      <w:r w:rsidR="004725B6">
        <w:t xml:space="preserve"> brief to award-winning brand packaging and communications across all retail touchpoints. Working closely with category leaders as far-</w:t>
      </w:r>
      <w:r w:rsidR="004725B6">
        <w:lastRenderedPageBreak/>
        <w:t xml:space="preserve">reaching from kitchen appliances to home cinema systems, and everywhere in-between. </w:t>
      </w:r>
    </w:p>
    <w:p w14:paraId="43CD519E" w14:textId="77777777" w:rsidR="00680FEA" w:rsidRDefault="00680FEA" w:rsidP="004725B6">
      <w:pPr>
        <w:rPr>
          <w:b/>
        </w:rPr>
      </w:pPr>
    </w:p>
    <w:p w14:paraId="11D7D704" w14:textId="38D44E51" w:rsidR="004725B6" w:rsidRDefault="004725B6" w:rsidP="004725B6">
      <w:r>
        <w:rPr>
          <w:b/>
        </w:rPr>
        <w:t>Awards:</w:t>
      </w:r>
      <w:r>
        <w:rPr>
          <w:sz w:val="28"/>
        </w:rPr>
        <w:t xml:space="preserve"> </w:t>
      </w:r>
    </w:p>
    <w:p w14:paraId="206079EA" w14:textId="77777777" w:rsidR="004725B6" w:rsidRDefault="004725B6" w:rsidP="00161345">
      <w:pPr>
        <w:pStyle w:val="ListParagraph"/>
        <w:numPr>
          <w:ilvl w:val="0"/>
          <w:numId w:val="5"/>
        </w:numPr>
      </w:pPr>
      <w:proofErr w:type="spellStart"/>
      <w:r>
        <w:t>iF</w:t>
      </w:r>
      <w:proofErr w:type="spellEnd"/>
      <w:r>
        <w:t xml:space="preserve"> Design Award, 2010 – Philips </w:t>
      </w:r>
      <w:proofErr w:type="spellStart"/>
      <w:r>
        <w:t>GoGear</w:t>
      </w:r>
      <w:proofErr w:type="spellEnd"/>
      <w:r>
        <w:t xml:space="preserve"> packaging and communication design </w:t>
      </w:r>
    </w:p>
    <w:p w14:paraId="3031C819" w14:textId="0B5DDD32" w:rsidR="004725B6" w:rsidRDefault="004725B6" w:rsidP="00EC107C">
      <w:pPr>
        <w:pStyle w:val="ListParagraph"/>
        <w:numPr>
          <w:ilvl w:val="0"/>
          <w:numId w:val="5"/>
        </w:numPr>
        <w:spacing w:before="140"/>
      </w:pPr>
      <w:proofErr w:type="spellStart"/>
      <w:r>
        <w:t>iF</w:t>
      </w:r>
      <w:proofErr w:type="spellEnd"/>
      <w:r>
        <w:t xml:space="preserve"> Design Award, 2010 – Philips </w:t>
      </w:r>
      <w:proofErr w:type="spellStart"/>
      <w:r>
        <w:t>Activa</w:t>
      </w:r>
      <w:proofErr w:type="spellEnd"/>
      <w:r>
        <w:t xml:space="preserve"> packaging and communication design </w:t>
      </w:r>
    </w:p>
    <w:p w14:paraId="7E6E0B8B" w14:textId="47A7931B" w:rsidR="008C4489" w:rsidRDefault="008C4489" w:rsidP="008C4489">
      <w:pPr>
        <w:pStyle w:val="Heading4"/>
      </w:pPr>
      <w:r>
        <w:t xml:space="preserve">Leahy Brand Design | London  </w:t>
      </w:r>
    </w:p>
    <w:p w14:paraId="0259F32E" w14:textId="1E67FD79" w:rsidR="008C4489" w:rsidRDefault="008C4489" w:rsidP="008C4489">
      <w:pPr>
        <w:pStyle w:val="Heading5"/>
      </w:pPr>
      <w:r>
        <w:t xml:space="preserve">Senior Designer </w:t>
      </w:r>
      <w:r>
        <w:rPr>
          <w:color w:val="181717"/>
        </w:rPr>
        <w:t>|</w:t>
      </w:r>
      <w:r>
        <w:t xml:space="preserve"> 2000 – 2006 </w:t>
      </w:r>
    </w:p>
    <w:p w14:paraId="6539FE7A" w14:textId="654E1298" w:rsidR="00EC107C" w:rsidRPr="00EC107C" w:rsidRDefault="00EC107C" w:rsidP="00EC107C">
      <w:r>
        <w:t xml:space="preserve">Specialist in corporate literature, financial reports, brands and FMCG packaging. </w:t>
      </w:r>
    </w:p>
    <w:p w14:paraId="3DA04085" w14:textId="5A5F72D1" w:rsidR="00EC107C" w:rsidRDefault="00EC107C" w:rsidP="00EC107C">
      <w:pPr>
        <w:pStyle w:val="Heading4"/>
      </w:pPr>
      <w:proofErr w:type="spellStart"/>
      <w:r>
        <w:t>Bagshawe</w:t>
      </w:r>
      <w:proofErr w:type="spellEnd"/>
      <w:r>
        <w:t xml:space="preserve"> Leahy | London  </w:t>
      </w:r>
    </w:p>
    <w:p w14:paraId="4FD2EB79" w14:textId="2A4A1767" w:rsidR="008C4489" w:rsidRDefault="008C4489" w:rsidP="00EC107C">
      <w:pPr>
        <w:pStyle w:val="Heading5"/>
      </w:pPr>
      <w:r>
        <w:t xml:space="preserve">Freelance designer </w:t>
      </w:r>
      <w:r>
        <w:rPr>
          <w:color w:val="181717"/>
        </w:rPr>
        <w:t>|</w:t>
      </w:r>
      <w:r>
        <w:t xml:space="preserve"> </w:t>
      </w:r>
      <w:proofErr w:type="gramStart"/>
      <w:r>
        <w:t>1995  –</w:t>
      </w:r>
      <w:proofErr w:type="gramEnd"/>
      <w:r>
        <w:t xml:space="preserve"> 2000 </w:t>
      </w:r>
    </w:p>
    <w:p w14:paraId="6C05AD9D" w14:textId="13350033" w:rsidR="004725B6" w:rsidRDefault="008C4489" w:rsidP="00E71517">
      <w:r>
        <w:t xml:space="preserve">Liaising directly with clients, managing brands, corporate identity, and literature design projects for global clients such as Deutsche Bank, Royal Bank of Scotland and </w:t>
      </w:r>
      <w:proofErr w:type="spellStart"/>
      <w:r>
        <w:t>PriceWaterhouseCoopers</w:t>
      </w:r>
      <w:proofErr w:type="spellEnd"/>
      <w:r>
        <w:t xml:space="preserve">. Packaging design for clients such as Energizer, </w:t>
      </w:r>
      <w:proofErr w:type="spellStart"/>
      <w:r>
        <w:t>Golden</w:t>
      </w:r>
      <w:r w:rsidR="00FB59B9">
        <w:t>V</w:t>
      </w:r>
      <w:r>
        <w:t>ale</w:t>
      </w:r>
      <w:proofErr w:type="spellEnd"/>
      <w:r>
        <w:t xml:space="preserve">, Kerry foods, Rustlers and Coleraine, from concept to print. </w:t>
      </w:r>
    </w:p>
    <w:p w14:paraId="4ADC2DE2" w14:textId="77777777" w:rsidR="00E71517" w:rsidRDefault="00E71517" w:rsidP="00E71517"/>
    <w:p w14:paraId="3F18F3B2" w14:textId="7AD5AB1A" w:rsidR="00D70063" w:rsidRPr="00FB59B9" w:rsidRDefault="008C4489" w:rsidP="00FB59B9">
      <w:pPr>
        <w:pStyle w:val="Heading3"/>
      </w:pPr>
      <w:r w:rsidRPr="00FB59B9">
        <w:t>Education</w:t>
      </w:r>
    </w:p>
    <w:p w14:paraId="4627FF3F" w14:textId="07125E1E" w:rsidR="00E92894" w:rsidRDefault="00E92894" w:rsidP="005B78CD">
      <w:pPr>
        <w:pStyle w:val="Heading4"/>
      </w:pPr>
      <w:r w:rsidRPr="005B78CD">
        <w:t xml:space="preserve">Media and Cultural Critique | </w:t>
      </w:r>
      <w:r w:rsidR="005B78CD" w:rsidRPr="005B78CD">
        <w:t xml:space="preserve">Postgraduate Diploma </w:t>
      </w:r>
    </w:p>
    <w:p w14:paraId="3B49C99C" w14:textId="61DCAE77" w:rsidR="00D70063" w:rsidRPr="005B78CD" w:rsidRDefault="00EC107C" w:rsidP="005B78CD">
      <w:pPr>
        <w:pStyle w:val="Heading4"/>
      </w:pPr>
      <w:r>
        <w:t>HK</w:t>
      </w:r>
      <w:r w:rsidR="00E92894">
        <w:t>U</w:t>
      </w:r>
      <w:r w:rsidR="005B78CD" w:rsidRPr="005B78CD">
        <w:t xml:space="preserve"> Space | Hong Kong </w:t>
      </w:r>
    </w:p>
    <w:p w14:paraId="18C831BA" w14:textId="17CCA9D7" w:rsidR="00D70063" w:rsidRDefault="005B78CD" w:rsidP="005B78CD">
      <w:r>
        <w:t xml:space="preserve">Packaging design for clients such as Energizer, </w:t>
      </w:r>
      <w:proofErr w:type="spellStart"/>
      <w:r>
        <w:t>Golden</w:t>
      </w:r>
      <w:r w:rsidR="00FB59B9">
        <w:t>V</w:t>
      </w:r>
      <w:r>
        <w:t>ale</w:t>
      </w:r>
      <w:proofErr w:type="spellEnd"/>
      <w:r>
        <w:t>, Kerry foods, Rustlers and Coleraine, from concept to</w:t>
      </w:r>
    </w:p>
    <w:p w14:paraId="7D33AB71" w14:textId="3E671AC6" w:rsidR="00EC107C" w:rsidRDefault="00EC107C" w:rsidP="00EC107C">
      <w:pPr>
        <w:pStyle w:val="Heading4"/>
      </w:pPr>
      <w:r>
        <w:t xml:space="preserve">Graphic and Media Design </w:t>
      </w:r>
      <w:r w:rsidRPr="005B78CD">
        <w:t>|</w:t>
      </w:r>
      <w:r>
        <w:t xml:space="preserve"> </w:t>
      </w:r>
      <w:r w:rsidR="00E92894">
        <w:t xml:space="preserve">BA </w:t>
      </w:r>
      <w:r>
        <w:t>First</w:t>
      </w:r>
      <w:r w:rsidR="00E92894">
        <w:t xml:space="preserve"> Class</w:t>
      </w:r>
      <w:r>
        <w:t xml:space="preserve"> </w:t>
      </w:r>
      <w:proofErr w:type="spellStart"/>
      <w:r w:rsidR="00E92894">
        <w:t>Honours</w:t>
      </w:r>
      <w:proofErr w:type="spellEnd"/>
      <w:r>
        <w:t xml:space="preserve"> </w:t>
      </w:r>
    </w:p>
    <w:p w14:paraId="42450D6E" w14:textId="0E45232D" w:rsidR="00EC107C" w:rsidRDefault="00EC107C" w:rsidP="00EC107C">
      <w:pPr>
        <w:pStyle w:val="Heading4"/>
      </w:pPr>
      <w:r>
        <w:t xml:space="preserve">London College of Communication, UAL </w:t>
      </w:r>
      <w:r w:rsidR="00E92894" w:rsidRPr="005B78CD">
        <w:t>|</w:t>
      </w:r>
      <w:r>
        <w:t xml:space="preserve"> London</w:t>
      </w:r>
    </w:p>
    <w:p w14:paraId="694DDA8E" w14:textId="77777777" w:rsidR="005B78CD" w:rsidRDefault="005B78CD" w:rsidP="005B78CD">
      <w:r>
        <w:t xml:space="preserve">Packaging design for clients such as Energizer, </w:t>
      </w:r>
      <w:proofErr w:type="spellStart"/>
      <w:r>
        <w:t>Goldenvale</w:t>
      </w:r>
      <w:proofErr w:type="spellEnd"/>
      <w:r>
        <w:t>, Kerry foods, Rustlers and Coleraine, from concept to</w:t>
      </w:r>
    </w:p>
    <w:p w14:paraId="69E34378" w14:textId="77777777" w:rsidR="005B78CD" w:rsidRDefault="005B78CD" w:rsidP="00D70063"/>
    <w:p w14:paraId="53286E0F" w14:textId="5801C0AD" w:rsidR="00D70063" w:rsidRDefault="0064644B" w:rsidP="00D70063">
      <w:pPr>
        <w:pStyle w:val="Heading3"/>
      </w:pPr>
      <w:r>
        <w:t>Volunteer roles</w:t>
      </w:r>
    </w:p>
    <w:p w14:paraId="4FBF4C3E" w14:textId="5CD541FA" w:rsidR="0064644B" w:rsidRDefault="0064644B" w:rsidP="0064644B">
      <w:r>
        <w:t>I was a leader with the Hong Kong Scout Association since 2009 where I helped start a new scout troop, and I have continued my involvement after moving back to the UK.</w:t>
      </w:r>
    </w:p>
    <w:p w14:paraId="3E9925B1" w14:textId="77777777" w:rsidR="0064644B" w:rsidRDefault="0064644B" w:rsidP="00D70063">
      <w:pPr>
        <w:pStyle w:val="Heading3"/>
      </w:pPr>
    </w:p>
    <w:p w14:paraId="41ECDE7F" w14:textId="59B98E69" w:rsidR="00D70063" w:rsidRDefault="0096139E" w:rsidP="00D70063">
      <w:pPr>
        <w:pStyle w:val="Heading3"/>
      </w:pPr>
      <w:r>
        <w:t>References</w:t>
      </w:r>
    </w:p>
    <w:p w14:paraId="37208F9F" w14:textId="050D3109" w:rsidR="00D70063" w:rsidRDefault="0096139E" w:rsidP="00D70063">
      <w:pPr>
        <w:pStyle w:val="Heading4"/>
      </w:pPr>
      <w:r>
        <w:t>Raymond Wong, Philips Design</w:t>
      </w:r>
    </w:p>
    <w:sdt>
      <w:sdtPr>
        <w:id w:val="-2014829952"/>
        <w:placeholder>
          <w:docPart w:val="F16E28774C05B84A8762911FF2230C7D"/>
        </w:placeholder>
        <w:temporary/>
        <w:showingPlcHdr/>
        <w15:appearance w15:val="hidden"/>
      </w:sdtPr>
      <w:sdtEndPr/>
      <w:sdtContent>
        <w:p w14:paraId="7732864C" w14:textId="35E173F2" w:rsidR="00581FC8" w:rsidRDefault="00D70063" w:rsidP="006B6D95">
          <w:pPr>
            <w:pStyle w:val="Heading5"/>
          </w:pPr>
          <w:r>
            <w:t>Contact Information</w:t>
          </w:r>
        </w:p>
      </w:sdtContent>
    </w:sdt>
    <w:p w14:paraId="54EFE13F" w14:textId="3B0A8DDD" w:rsidR="0096139E" w:rsidRDefault="0096139E" w:rsidP="0096139E">
      <w:pPr>
        <w:pStyle w:val="Heading4"/>
      </w:pPr>
      <w:r>
        <w:t>Gregg Foster, Retired</w:t>
      </w:r>
    </w:p>
    <w:sdt>
      <w:sdtPr>
        <w:id w:val="-1634480537"/>
        <w:placeholder>
          <w:docPart w:val="324BF06CD33AF449943F03BF85C6A752"/>
        </w:placeholder>
        <w:temporary/>
        <w:showingPlcHdr/>
        <w15:appearance w15:val="hidden"/>
      </w:sdtPr>
      <w:sdtEndPr/>
      <w:sdtContent>
        <w:p w14:paraId="11A10089" w14:textId="77777777" w:rsidR="0096139E" w:rsidRPr="00581FC8" w:rsidRDefault="0096139E" w:rsidP="0096139E">
          <w:pPr>
            <w:pStyle w:val="Heading5"/>
          </w:pPr>
          <w:r>
            <w:t>Contact Information</w:t>
          </w:r>
        </w:p>
      </w:sdtContent>
    </w:sdt>
    <w:p w14:paraId="2529CA7E" w14:textId="77777777" w:rsidR="0096139E" w:rsidRPr="0096139E" w:rsidRDefault="0096139E" w:rsidP="0096139E">
      <w:pPr>
        <w:rPr>
          <w:lang w:eastAsia="ja-JP"/>
        </w:rPr>
      </w:pPr>
    </w:p>
    <w:sectPr w:rsidR="0096139E" w:rsidRPr="0096139E" w:rsidSect="00FD7C04">
      <w:headerReference w:type="default" r:id="rId14"/>
      <w:pgSz w:w="12240" w:h="15840"/>
      <w:pgMar w:top="1080" w:right="1080" w:bottom="1080" w:left="4867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2BC5B" w14:textId="77777777" w:rsidR="00600395" w:rsidRDefault="00600395" w:rsidP="00187B92">
      <w:pPr>
        <w:spacing w:line="240" w:lineRule="auto"/>
      </w:pPr>
      <w:r>
        <w:separator/>
      </w:r>
    </w:p>
  </w:endnote>
  <w:endnote w:type="continuationSeparator" w:id="0">
    <w:p w14:paraId="6A87B70F" w14:textId="77777777" w:rsidR="00600395" w:rsidRDefault="00600395" w:rsidP="00187B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 (Body CS)">
    <w:altName w:val="Times New Roman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9585D" w14:textId="77777777" w:rsidR="00600395" w:rsidRDefault="00600395" w:rsidP="00187B92">
      <w:pPr>
        <w:spacing w:line="240" w:lineRule="auto"/>
      </w:pPr>
      <w:r>
        <w:separator/>
      </w:r>
    </w:p>
  </w:footnote>
  <w:footnote w:type="continuationSeparator" w:id="0">
    <w:p w14:paraId="1DD01652" w14:textId="77777777" w:rsidR="00600395" w:rsidRDefault="00600395" w:rsidP="00187B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30284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FBF4562" w14:textId="77777777" w:rsidR="009F0771" w:rsidRDefault="00187B9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B6D95"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  <w:lang w:eastAsia="en-US"/>
          </w:rPr>
          <mc:AlternateContent>
            <mc:Choice Requires="wps">
              <w:drawing>
                <wp:anchor distT="45720" distB="45720" distL="114300" distR="114300" simplePos="0" relativeHeight="251659264" behindDoc="0" locked="1" layoutInCell="1" allowOverlap="1" wp14:anchorId="5603CF3F" wp14:editId="6B328CA2">
                  <wp:simplePos x="0" y="0"/>
                  <mc:AlternateContent>
                    <mc:Choice Requires="wp14">
                      <wp:positionH relativeFrom="page">
                        <wp14:pctPosHOffset>8800</wp14:pctPosHOffset>
                      </wp:positionH>
                    </mc:Choice>
                    <mc:Fallback>
                      <wp:positionH relativeFrom="page">
                        <wp:posOffset>683895</wp:posOffset>
                      </wp:positionH>
                    </mc:Fallback>
                  </mc:AlternateContent>
                  <wp:positionV relativeFrom="margin">
                    <wp:posOffset>0</wp:posOffset>
                  </wp:positionV>
                  <wp:extent cx="2148840" cy="8458200"/>
                  <wp:effectExtent l="0" t="0" r="3810" b="0"/>
                  <wp:wrapSquare wrapText="bothSides"/>
                  <wp:docPr id="3" name="Text Box 2" descr="Sidebar text box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148840" cy="845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5000" w:type="pct"/>
                                <w:tblBorders>
                                  <w:top w:val="single" w:sz="18" w:space="0" w:color="864A04" w:themeColor="accent1" w:themeShade="80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  <w:tblDescription w:val="Layout table"/>
                              </w:tblPr>
                              <w:tblGrid>
                                <w:gridCol w:w="3385"/>
                              </w:tblGrid>
                              <w:tr w:rsidR="002C0739" w14:paraId="22500977" w14:textId="77777777" w:rsidTr="002C0739">
                                <w:trPr>
                                  <w:tblHeader/>
                                </w:trPr>
                                <w:tc>
                                  <w:tcPr>
                                    <w:tcW w:w="1959" w:type="dxa"/>
                                  </w:tcPr>
                                  <w:sdt>
                                    <w:sdtPr>
                                      <w:alias w:val="Your Name"/>
                                      <w:tag w:val="Your Name"/>
                                      <w:id w:val="1777370408"/>
                                      <w:placeholder>
                                        <w:docPart w:val="2AEA9822D279DC40AB500B63C8E74C27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p w14:paraId="0BF28976" w14:textId="0238F31B" w:rsidR="002C0739" w:rsidRPr="00187B92" w:rsidRDefault="00935483" w:rsidP="00187B92">
                                        <w:pPr>
                                          <w:pStyle w:val="Title"/>
                                        </w:pPr>
                                        <w:r>
                                          <w:t>Andy Peat</w:t>
                                        </w:r>
                                      </w:p>
                                    </w:sdtContent>
                                  </w:sdt>
                                  <w:p w14:paraId="72903BB8" w14:textId="6EAB14FB" w:rsidR="002C0739" w:rsidRPr="00970D57" w:rsidRDefault="00600395" w:rsidP="00970D57">
                                    <w:pPr>
                                      <w:pStyle w:val="Subtitle"/>
                                    </w:pPr>
                                    <w:sdt>
                                      <w:sdtPr>
                                        <w:alias w:val="Position Title"/>
                                        <w:tag w:val=""/>
                                        <w:id w:val="839120990"/>
                                        <w:placeholder>
                                          <w:docPart w:val="625FBFDDB55BE943B053B31984F27A6F"/>
                                        </w:placeholder>
  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  <w15:appearance w15:val="hidden"/>
                                        <w:text w:multiLine="1"/>
                                      </w:sdtPr>
                                      <w:sdtEndPr/>
                                      <w:sdtContent>
                                        <w:r w:rsidR="00B55869">
                                          <w:t>Graphic designer</w:t>
                                        </w:r>
                                      </w:sdtContent>
                                    </w:sdt>
                                  </w:p>
                                </w:tc>
                              </w:tr>
                            </w:tbl>
                            <w:p w14:paraId="7387EB60" w14:textId="77777777" w:rsidR="009F0771" w:rsidRDefault="00600395"/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603CF3F"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alt="Sidebar text box" style="position:absolute;left:0;text-align:left;margin-left:0;margin-top:0;width:169.2pt;height:666pt;z-index:251659264;visibility:visible;mso-wrap-style:square;mso-width-percent:0;mso-height-percent:0;mso-left-percent:88;mso-wrap-distance-left:9pt;mso-wrap-distance-top:3.6pt;mso-wrap-distance-right:9pt;mso-wrap-distance-bottom:3.6pt;mso-position-horizontal-relative:page;mso-position-vertical:absolute;mso-position-vertical-relative:margin;mso-width-percent:0;mso-height-percent:0;mso-left-percent:88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" filled="f" stroked="f">
                  <v:textbox inset="0,0,0,0">
                    <w:txbxContent>
                      <w:tbl>
                        <w:tblPr>
                          <w:tblStyle w:val="TableGrid"/>
                          <w:tblW w:w="5000" w:type="pct"/>
                          <w:tblBorders>
                            <w:top w:val="single" w:sz="18" w:space="0" w:color="864A04" w:themeColor="accent1" w:themeShade="8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  <w:tblDescription w:val="Layout table"/>
                        </w:tblPr>
                        <w:tblGrid>
                          <w:gridCol w:w="3385"/>
                        </w:tblGrid>
                        <w:tr w:rsidR="002C0739" w14:paraId="22500977" w14:textId="77777777" w:rsidTr="002C0739">
                          <w:trPr>
                            <w:tblHeader/>
                          </w:trPr>
                          <w:tc>
                            <w:tcPr>
                              <w:tcW w:w="1959" w:type="dxa"/>
                            </w:tcPr>
                            <w:sdt>
                              <w:sdtPr>
                                <w:alias w:val="Your Name"/>
                                <w:tag w:val="Your Name"/>
                                <w:id w:val="1777370408"/>
                                <w:placeholder>
                                  <w:docPart w:val="2AEA9822D279DC40AB500B63C8E74C27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p w14:paraId="0BF28976" w14:textId="0238F31B" w:rsidR="002C0739" w:rsidRPr="00187B92" w:rsidRDefault="00935483" w:rsidP="00187B92">
                                  <w:pPr>
                                    <w:pStyle w:val="Title"/>
                                  </w:pPr>
                                  <w:r>
                                    <w:t>Andy Peat</w:t>
                                  </w:r>
                                </w:p>
                              </w:sdtContent>
                            </w:sdt>
                            <w:p w14:paraId="72903BB8" w14:textId="6EAB14FB" w:rsidR="002C0739" w:rsidRPr="00970D57" w:rsidRDefault="00600395" w:rsidP="00970D57">
                              <w:pPr>
                                <w:pStyle w:val="Subtitle"/>
                              </w:pPr>
                              <w:sdt>
                                <w:sdtPr>
                                  <w:alias w:val="Position Title"/>
                                  <w:tag w:val=""/>
                                  <w:id w:val="839120990"/>
                                  <w:placeholder>
                                    <w:docPart w:val="625FBFDDB55BE943B053B31984F27A6F"/>
                                  </w:placeholder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15:appearance w15:val="hidden"/>
                                  <w:text w:multiLine="1"/>
                                </w:sdtPr>
                                <w:sdtEndPr/>
                                <w:sdtContent>
                                  <w:r w:rsidR="00B55869">
                                    <w:t>Graphic designer</w:t>
                                  </w:r>
                                </w:sdtContent>
                              </w:sdt>
                            </w:p>
                          </w:tc>
                        </w:tr>
                      </w:tbl>
                      <w:p w14:paraId="7387EB60" w14:textId="77777777" w:rsidR="009F0771" w:rsidRDefault="00600395"/>
                    </w:txbxContent>
                  </v:textbox>
                  <w10:wrap type="square" anchorx="page" anchory="margin"/>
                  <w10:anchorlock/>
                </v:shap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01457"/>
    <w:multiLevelType w:val="hybridMultilevel"/>
    <w:tmpl w:val="287EBA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1A0B0B"/>
    <w:multiLevelType w:val="hybridMultilevel"/>
    <w:tmpl w:val="84E2761E"/>
    <w:lvl w:ilvl="0" w:tplc="4B08E1CA">
      <w:start w:val="2018"/>
      <w:numFmt w:val="bullet"/>
      <w:lvlText w:val="–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DD66D4"/>
    <w:multiLevelType w:val="hybridMultilevel"/>
    <w:tmpl w:val="3D846B20"/>
    <w:lvl w:ilvl="0" w:tplc="E92282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00403"/>
        <w:sz w:val="1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2C4BB6"/>
    <w:multiLevelType w:val="hybridMultilevel"/>
    <w:tmpl w:val="6F9E9A40"/>
    <w:lvl w:ilvl="0" w:tplc="33FA58D4">
      <w:start w:val="1"/>
      <w:numFmt w:val="bullet"/>
      <w:lvlText w:val="•"/>
      <w:lvlJc w:val="left"/>
      <w:pPr>
        <w:ind w:left="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C9E035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82891B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503E4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1E0CD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32883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5F8F9A2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FF29AC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33E1AE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228189C"/>
    <w:multiLevelType w:val="hybridMultilevel"/>
    <w:tmpl w:val="8EB09CB4"/>
    <w:lvl w:ilvl="0" w:tplc="0AEA1E2A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00403"/>
        <w:sz w:val="1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E05B26"/>
    <w:multiLevelType w:val="hybridMultilevel"/>
    <w:tmpl w:val="69486046"/>
    <w:lvl w:ilvl="0" w:tplc="0144FA28">
      <w:start w:val="2018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C52115"/>
    <w:multiLevelType w:val="hybridMultilevel"/>
    <w:tmpl w:val="CF86DC84"/>
    <w:lvl w:ilvl="0" w:tplc="0DA8580A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color w:val="A00403"/>
        <w:sz w:val="18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5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483"/>
    <w:rsid w:val="00157B6F"/>
    <w:rsid w:val="00161345"/>
    <w:rsid w:val="00187B92"/>
    <w:rsid w:val="00293B83"/>
    <w:rsid w:val="002C0739"/>
    <w:rsid w:val="00322C03"/>
    <w:rsid w:val="0039505A"/>
    <w:rsid w:val="004725B6"/>
    <w:rsid w:val="00486E5D"/>
    <w:rsid w:val="004C68D6"/>
    <w:rsid w:val="004D41D5"/>
    <w:rsid w:val="004E4AFB"/>
    <w:rsid w:val="00572AC6"/>
    <w:rsid w:val="00581FC8"/>
    <w:rsid w:val="005B78CD"/>
    <w:rsid w:val="00600395"/>
    <w:rsid w:val="0060534D"/>
    <w:rsid w:val="00612CB7"/>
    <w:rsid w:val="0064644B"/>
    <w:rsid w:val="006645EE"/>
    <w:rsid w:val="00680FEA"/>
    <w:rsid w:val="006A3CE7"/>
    <w:rsid w:val="006B6D95"/>
    <w:rsid w:val="00715FEF"/>
    <w:rsid w:val="00774954"/>
    <w:rsid w:val="008905F5"/>
    <w:rsid w:val="008B0878"/>
    <w:rsid w:val="008C33FB"/>
    <w:rsid w:val="008C4489"/>
    <w:rsid w:val="008E7953"/>
    <w:rsid w:val="0091387E"/>
    <w:rsid w:val="00935483"/>
    <w:rsid w:val="0096139E"/>
    <w:rsid w:val="009A7C3F"/>
    <w:rsid w:val="009B6F84"/>
    <w:rsid w:val="00AF4983"/>
    <w:rsid w:val="00B51422"/>
    <w:rsid w:val="00B55869"/>
    <w:rsid w:val="00D13E09"/>
    <w:rsid w:val="00D70063"/>
    <w:rsid w:val="00DD6624"/>
    <w:rsid w:val="00E71517"/>
    <w:rsid w:val="00E92894"/>
    <w:rsid w:val="00EC107C"/>
    <w:rsid w:val="00EF78DA"/>
    <w:rsid w:val="00FB59B9"/>
    <w:rsid w:val="00FD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710C5F"/>
  <w15:chartTrackingRefBased/>
  <w15:docId w15:val="{B38DAD78-69C8-9F41-950A-0E892BF7F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8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8CD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B0878"/>
    <w:pPr>
      <w:keepNext/>
      <w:keepLines/>
      <w:pBdr>
        <w:top w:val="single" w:sz="4" w:space="6" w:color="864A04" w:themeColor="accent1" w:themeShade="80"/>
      </w:pBdr>
      <w:spacing w:before="120" w:line="240" w:lineRule="auto"/>
      <w:contextualSpacing/>
      <w:outlineLvl w:val="0"/>
    </w:pPr>
    <w:rPr>
      <w:rFonts w:asciiTheme="majorHAnsi" w:eastAsiaTheme="majorEastAsia" w:hAnsiTheme="majorHAnsi" w:cs="Times New Roman (Headings CS)"/>
      <w:color w:val="864A04" w:themeColor="accent1" w:themeShade="80"/>
      <w:sz w:val="28"/>
      <w:szCs w:val="32"/>
      <w:lang w:eastAsia="ja-JP"/>
    </w:rPr>
  </w:style>
  <w:style w:type="paragraph" w:styleId="Heading2">
    <w:name w:val="heading 2"/>
    <w:basedOn w:val="Normal"/>
    <w:link w:val="Heading2Char"/>
    <w:uiPriority w:val="9"/>
    <w:unhideWhenUsed/>
    <w:qFormat/>
    <w:rsid w:val="00B55869"/>
    <w:pPr>
      <w:keepNext/>
      <w:keepLines/>
      <w:spacing w:before="140" w:line="240" w:lineRule="auto"/>
      <w:contextualSpacing/>
      <w:outlineLvl w:val="1"/>
    </w:pPr>
    <w:rPr>
      <w:rFonts w:asciiTheme="majorHAnsi" w:eastAsiaTheme="majorEastAsia" w:hAnsiTheme="majorHAnsi" w:cs="Times New Roman (Headings CS)"/>
      <w:color w:val="A00403"/>
      <w:szCs w:val="26"/>
      <w:lang w:eastAsia="ja-JP"/>
    </w:rPr>
  </w:style>
  <w:style w:type="paragraph" w:styleId="Heading3">
    <w:name w:val="heading 3"/>
    <w:basedOn w:val="Normal"/>
    <w:next w:val="Heading4"/>
    <w:link w:val="Heading3Char"/>
    <w:uiPriority w:val="9"/>
    <w:unhideWhenUsed/>
    <w:qFormat/>
    <w:rsid w:val="005B78CD"/>
    <w:pPr>
      <w:keepNext/>
      <w:keepLines/>
      <w:spacing w:line="240" w:lineRule="auto"/>
      <w:contextualSpacing/>
      <w:outlineLvl w:val="2"/>
    </w:pPr>
    <w:rPr>
      <w:rFonts w:asciiTheme="majorHAnsi" w:eastAsiaTheme="majorEastAsia" w:hAnsiTheme="majorHAnsi" w:cs="Times New Roman (Headings CS)"/>
      <w:sz w:val="36"/>
      <w:lang w:eastAsia="ja-JP"/>
    </w:rPr>
  </w:style>
  <w:style w:type="paragraph" w:styleId="Heading4">
    <w:name w:val="heading 4"/>
    <w:aliases w:val="Company"/>
    <w:basedOn w:val="Normal"/>
    <w:next w:val="Heading5"/>
    <w:link w:val="Heading4Char"/>
    <w:uiPriority w:val="9"/>
    <w:unhideWhenUsed/>
    <w:qFormat/>
    <w:rsid w:val="00E71517"/>
    <w:pPr>
      <w:keepNext/>
      <w:keepLines/>
      <w:spacing w:before="120" w:line="240" w:lineRule="auto"/>
      <w:contextualSpacing/>
      <w:outlineLvl w:val="3"/>
    </w:pPr>
    <w:rPr>
      <w:rFonts w:asciiTheme="majorHAnsi" w:eastAsiaTheme="majorEastAsia" w:hAnsiTheme="majorHAnsi" w:cs="Times New Roman (Headings CS)"/>
      <w:b/>
      <w:iCs/>
      <w:color w:val="A00403"/>
      <w:lang w:eastAsia="ja-JP"/>
    </w:rPr>
  </w:style>
  <w:style w:type="paragraph" w:styleId="Heading5">
    <w:name w:val="heading 5"/>
    <w:aliases w:val="Position/Role"/>
    <w:basedOn w:val="Normal"/>
    <w:next w:val="Normal"/>
    <w:link w:val="Heading5Char"/>
    <w:uiPriority w:val="9"/>
    <w:unhideWhenUsed/>
    <w:qFormat/>
    <w:rsid w:val="00EF78DA"/>
    <w:pPr>
      <w:keepNext/>
      <w:keepLines/>
      <w:spacing w:line="240" w:lineRule="auto"/>
      <w:outlineLvl w:val="4"/>
    </w:pPr>
    <w:rPr>
      <w:rFonts w:eastAsiaTheme="minorEastAsia" w:cs="Times New Roman (Headings CS)"/>
      <w:b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878"/>
    <w:rPr>
      <w:rFonts w:asciiTheme="majorHAnsi" w:eastAsiaTheme="majorEastAsia" w:hAnsiTheme="majorHAnsi" w:cs="Times New Roman (Headings CS)"/>
      <w:color w:val="864A04" w:themeColor="accent1" w:themeShade="80"/>
      <w:sz w:val="28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B55869"/>
    <w:rPr>
      <w:rFonts w:asciiTheme="majorHAnsi" w:eastAsiaTheme="majorEastAsia" w:hAnsiTheme="majorHAnsi" w:cs="Times New Roman (Headings CS)"/>
      <w:color w:val="A00403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5B78CD"/>
    <w:rPr>
      <w:rFonts w:asciiTheme="majorHAnsi" w:eastAsiaTheme="majorEastAsia" w:hAnsiTheme="majorHAnsi" w:cs="Times New Roman (Headings CS)"/>
      <w:sz w:val="36"/>
      <w:lang w:eastAsia="ja-JP"/>
    </w:rPr>
  </w:style>
  <w:style w:type="character" w:customStyle="1" w:styleId="Heading4Char">
    <w:name w:val="Heading 4 Char"/>
    <w:aliases w:val="Company Char"/>
    <w:basedOn w:val="DefaultParagraphFont"/>
    <w:link w:val="Heading4"/>
    <w:uiPriority w:val="9"/>
    <w:rsid w:val="00E71517"/>
    <w:rPr>
      <w:rFonts w:asciiTheme="majorHAnsi" w:eastAsiaTheme="majorEastAsia" w:hAnsiTheme="majorHAnsi" w:cs="Times New Roman (Headings CS)"/>
      <w:b/>
      <w:iCs/>
      <w:color w:val="A00403"/>
      <w:lang w:eastAsia="ja-JP"/>
    </w:rPr>
  </w:style>
  <w:style w:type="character" w:customStyle="1" w:styleId="Heading5Char">
    <w:name w:val="Heading 5 Char"/>
    <w:aliases w:val="Position/Role Char"/>
    <w:basedOn w:val="DefaultParagraphFont"/>
    <w:link w:val="Heading5"/>
    <w:uiPriority w:val="9"/>
    <w:rsid w:val="00EF78DA"/>
    <w:rPr>
      <w:rFonts w:eastAsiaTheme="minorEastAsia" w:cs="Times New Roman (Headings CS)"/>
      <w:b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187B92"/>
    <w:pPr>
      <w:spacing w:line="240" w:lineRule="auto"/>
      <w:ind w:left="-3787"/>
    </w:pPr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187B92"/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table" w:styleId="TableGrid">
    <w:name w:val="Table Grid"/>
    <w:basedOn w:val="TableNormal"/>
    <w:uiPriority w:val="39"/>
    <w:rsid w:val="00D70063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rmal"/>
    <w:uiPriority w:val="10"/>
    <w:qFormat/>
    <w:rsid w:val="00187B92"/>
    <w:pPr>
      <w:spacing w:after="120"/>
    </w:pPr>
    <w:rPr>
      <w:rFonts w:eastAsiaTheme="minorEastAsia"/>
      <w:lang w:eastAsia="ja-JP"/>
    </w:rPr>
  </w:style>
  <w:style w:type="character" w:styleId="Strong">
    <w:name w:val="Strong"/>
    <w:basedOn w:val="DefaultParagraphFont"/>
    <w:uiPriority w:val="22"/>
    <w:qFormat/>
    <w:rsid w:val="00D70063"/>
    <w:rPr>
      <w:b/>
      <w:bCs/>
    </w:rPr>
  </w:style>
  <w:style w:type="paragraph" w:styleId="Title">
    <w:name w:val="Title"/>
    <w:basedOn w:val="Normal"/>
    <w:link w:val="TitleChar"/>
    <w:uiPriority w:val="1"/>
    <w:qFormat/>
    <w:rsid w:val="004725B6"/>
    <w:pPr>
      <w:spacing w:before="60" w:line="240" w:lineRule="auto"/>
      <w:contextualSpacing/>
    </w:pPr>
    <w:rPr>
      <w:rFonts w:asciiTheme="majorHAnsi" w:eastAsiaTheme="majorEastAsia" w:hAnsiTheme="majorHAnsi" w:cs="Times New Roman (Headings CS)"/>
      <w:color w:val="A00403"/>
      <w:kern w:val="28"/>
      <w:sz w:val="32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4725B6"/>
    <w:rPr>
      <w:rFonts w:asciiTheme="majorHAnsi" w:eastAsiaTheme="majorEastAsia" w:hAnsiTheme="majorHAnsi" w:cs="Times New Roman (Headings CS)"/>
      <w:color w:val="A00403"/>
      <w:kern w:val="28"/>
      <w:sz w:val="32"/>
      <w:szCs w:val="56"/>
      <w:lang w:eastAsia="ja-JP"/>
    </w:rPr>
  </w:style>
  <w:style w:type="paragraph" w:customStyle="1" w:styleId="Photo">
    <w:name w:val="Photo"/>
    <w:basedOn w:val="Normal"/>
    <w:qFormat/>
    <w:rsid w:val="0096139E"/>
    <w:pPr>
      <w:spacing w:line="240" w:lineRule="auto"/>
      <w:jc w:val="center"/>
    </w:pPr>
    <w:rPr>
      <w:rFonts w:eastAsiaTheme="minorEastAsia"/>
      <w:lang w:eastAsia="ja-JP"/>
    </w:rPr>
  </w:style>
  <w:style w:type="paragraph" w:styleId="Subtitle">
    <w:name w:val="Subtitle"/>
    <w:basedOn w:val="Normal"/>
    <w:link w:val="SubtitleChar"/>
    <w:uiPriority w:val="2"/>
    <w:qFormat/>
    <w:rsid w:val="00B55869"/>
    <w:pPr>
      <w:numPr>
        <w:ilvl w:val="1"/>
      </w:numPr>
      <w:spacing w:after="640" w:line="240" w:lineRule="auto"/>
      <w:contextualSpacing/>
    </w:pPr>
    <w:rPr>
      <w:rFonts w:eastAsiaTheme="minorEastAsia" w:cs="Times New Roman (Body CS)"/>
      <w:lang w:eastAsia="ja-JP"/>
    </w:rPr>
  </w:style>
  <w:style w:type="character" w:customStyle="1" w:styleId="SubtitleChar">
    <w:name w:val="Subtitle Char"/>
    <w:basedOn w:val="DefaultParagraphFont"/>
    <w:link w:val="Subtitle"/>
    <w:uiPriority w:val="2"/>
    <w:rsid w:val="00B55869"/>
    <w:rPr>
      <w:rFonts w:eastAsiaTheme="minorEastAsia" w:cs="Times New Roman (Body CS)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187B92"/>
    <w:pPr>
      <w:spacing w:line="240" w:lineRule="auto"/>
    </w:pPr>
    <w:rPr>
      <w:rFonts w:eastAsiaTheme="minorEastAsia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187B9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187B92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9354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54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354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7749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andypeat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email@andypeat.com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ndypeat.com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mailto:email@andypeat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ndypeat/Library/Containers/com.microsoft.Word/Data/Library/Application%20Support/Microsoft/Office/16.0/DTS/Search/%7b92B51E58-95CA-614D-A813-06D11D3C897D%7dtf16392793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16E28774C05B84A8762911FF2230C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E6A466-5C5B-FC4B-A85F-7DA25108CF00}"/>
      </w:docPartPr>
      <w:docPartBody>
        <w:p w:rsidR="00920FD0" w:rsidRDefault="00E922F4">
          <w:pPr>
            <w:pStyle w:val="F16E28774C05B84A8762911FF2230C7D"/>
          </w:pPr>
          <w:r>
            <w:t>Contact Information</w:t>
          </w:r>
        </w:p>
      </w:docPartBody>
    </w:docPart>
    <w:docPart>
      <w:docPartPr>
        <w:name w:val="A7DDE9979C281E488D553BAD0ABC08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BFBADF-AA45-E445-8948-6CAF0E6396B4}"/>
      </w:docPartPr>
      <w:docPartBody>
        <w:p w:rsidR="00920FD0" w:rsidRDefault="00E922F4">
          <w:pPr>
            <w:pStyle w:val="A7DDE9979C281E488D553BAD0ABC0858"/>
          </w:pPr>
          <w:r>
            <w:rPr>
              <w:rStyle w:val="PlaceholderText"/>
            </w:rPr>
            <w:t>Your Name</w:t>
          </w:r>
        </w:p>
      </w:docPartBody>
    </w:docPart>
    <w:docPart>
      <w:docPartPr>
        <w:name w:val="5CDE24E325C8134DA210530BCC9169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454451-674A-3341-A9C3-B313ACA5CF70}"/>
      </w:docPartPr>
      <w:docPartBody>
        <w:p w:rsidR="00920FD0" w:rsidRDefault="00E922F4">
          <w:pPr>
            <w:pStyle w:val="5CDE24E325C8134DA210530BCC916914"/>
          </w:pPr>
          <w:r>
            <w:t>Position Title</w:t>
          </w:r>
        </w:p>
      </w:docPartBody>
    </w:docPart>
    <w:docPart>
      <w:docPartPr>
        <w:name w:val="2AEA9822D279DC40AB500B63C8E74C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ED5E7B-9D67-9545-922F-3D5C9D2DC920}"/>
      </w:docPartPr>
      <w:docPartBody>
        <w:p w:rsidR="00920FD0" w:rsidRDefault="00E922F4">
          <w:pPr>
            <w:pStyle w:val="2AEA9822D279DC40AB500B63C8E74C27"/>
          </w:pPr>
          <w:r>
            <w:t>Your Name</w:t>
          </w:r>
        </w:p>
      </w:docPartBody>
    </w:docPart>
    <w:docPart>
      <w:docPartPr>
        <w:name w:val="625FBFDDB55BE943B053B31984F27A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41C3BA-A656-C14F-8116-56D14F0C5358}"/>
      </w:docPartPr>
      <w:docPartBody>
        <w:p w:rsidR="00920FD0" w:rsidRDefault="00E922F4">
          <w:pPr>
            <w:pStyle w:val="625FBFDDB55BE943B053B31984F27A6F"/>
          </w:pPr>
          <w:r>
            <w:t>Position Title</w:t>
          </w:r>
        </w:p>
      </w:docPartBody>
    </w:docPart>
    <w:docPart>
      <w:docPartPr>
        <w:name w:val="324BF06CD33AF449943F03BF85C6A7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024EA1-7E76-9A4C-8E70-091342DEE75F}"/>
      </w:docPartPr>
      <w:docPartBody>
        <w:p w:rsidR="00920FD0" w:rsidRDefault="00107A52" w:rsidP="00107A52">
          <w:pPr>
            <w:pStyle w:val="324BF06CD33AF449943F03BF85C6A752"/>
          </w:pPr>
          <w:r>
            <w:t>Contact Information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 (Body CS)">
    <w:altName w:val="Times New Roman"/>
    <w:panose1 w:val="020B0604020202020204"/>
    <w:charset w:val="00"/>
    <w:family w:val="roman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A52"/>
    <w:rsid w:val="00107A52"/>
    <w:rsid w:val="00767EAC"/>
    <w:rsid w:val="00920FD0"/>
    <w:rsid w:val="00E92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6E28774C05B84A8762911FF2230C7D">
    <w:name w:val="F16E28774C05B84A8762911FF2230C7D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A7DDE9979C281E488D553BAD0ABC0858">
    <w:name w:val="A7DDE9979C281E488D553BAD0ABC0858"/>
  </w:style>
  <w:style w:type="paragraph" w:customStyle="1" w:styleId="5CDE24E325C8134DA210530BCC916914">
    <w:name w:val="5CDE24E325C8134DA210530BCC916914"/>
  </w:style>
  <w:style w:type="paragraph" w:customStyle="1" w:styleId="2AEA9822D279DC40AB500B63C8E74C27">
    <w:name w:val="2AEA9822D279DC40AB500B63C8E74C27"/>
  </w:style>
  <w:style w:type="paragraph" w:customStyle="1" w:styleId="625FBFDDB55BE943B053B31984F27A6F">
    <w:name w:val="625FBFDDB55BE943B053B31984F27A6F"/>
  </w:style>
  <w:style w:type="paragraph" w:customStyle="1" w:styleId="324BF06CD33AF449943F03BF85C6A752">
    <w:name w:val="324BF06CD33AF449943F03BF85C6A752"/>
    <w:rsid w:val="00107A5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Custom 82">
      <a:dk1>
        <a:sysClr val="windowText" lastClr="000000"/>
      </a:dk1>
      <a:lt1>
        <a:sysClr val="window" lastClr="FFFFFF"/>
      </a:lt1>
      <a:dk2>
        <a:srgbClr val="333333"/>
      </a:dk2>
      <a:lt2>
        <a:srgbClr val="CCCCCC"/>
      </a:lt2>
      <a:accent1>
        <a:srgbClr val="F7931E"/>
      </a:accent1>
      <a:accent2>
        <a:srgbClr val="F06648"/>
      </a:accent2>
      <a:accent3>
        <a:srgbClr val="B27DC9"/>
      </a:accent3>
      <a:accent4>
        <a:srgbClr val="81A0E6"/>
      </a:accent4>
      <a:accent5>
        <a:srgbClr val="60C7C3"/>
      </a:accent5>
      <a:accent6>
        <a:srgbClr val="7ACC7B"/>
      </a:accent6>
      <a:hlink>
        <a:srgbClr val="0563C1"/>
      </a:hlink>
      <a:folHlink>
        <a:srgbClr val="954F72"/>
      </a:folHlink>
    </a:clrScheme>
    <a:fontScheme name="Custom 97">
      <a:majorFont>
        <a:latin typeface="Calibri"/>
        <a:ea typeface=""/>
        <a:cs typeface=""/>
      </a:majorFont>
      <a:minorFont>
        <a:latin typeface="Calibr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Graphic designer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(Professional).dotx</Template>
  <TotalTime>113</TotalTime>
  <Pages>3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Peat</dc:creator>
  <cp:keywords/>
  <dc:description/>
  <cp:lastModifiedBy>Andy Peat</cp:lastModifiedBy>
  <cp:revision>20</cp:revision>
  <dcterms:created xsi:type="dcterms:W3CDTF">2022-02-01T16:29:00Z</dcterms:created>
  <dcterms:modified xsi:type="dcterms:W3CDTF">2022-02-03T22:34:00Z</dcterms:modified>
</cp:coreProperties>
</file>